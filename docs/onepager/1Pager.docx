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7992AC" w14:textId="7E6D98BF" w:rsidR="00074B8F" w:rsidRPr="00573383" w:rsidRDefault="00074B8F" w:rsidP="00E144B7">
      <w:pPr>
        <w:pStyle w:val="Titre1"/>
        <w:rPr>
          <w:sz w:val="20"/>
          <w:lang w:val="en-US"/>
        </w:rPr>
      </w:pPr>
    </w:p>
    <w:p w14:paraId="5E3BDFAC" w14:textId="4D89CF32" w:rsidR="00074B8F" w:rsidRPr="00573383" w:rsidRDefault="00FC4ABC" w:rsidP="000F72C3">
      <w:pPr>
        <w:jc w:val="center"/>
        <w:rPr>
          <w:b/>
          <w:lang w:val="en-US"/>
        </w:rPr>
      </w:pPr>
      <w:r w:rsidRPr="00573383">
        <w:rPr>
          <w:noProof/>
        </w:rPr>
        <w:drawing>
          <wp:anchor distT="0" distB="0" distL="114300" distR="114300" simplePos="0" relativeHeight="251662336" behindDoc="0" locked="0" layoutInCell="1" allowOverlap="1" wp14:anchorId="5346447F" wp14:editId="6FEDF9FB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2871470" cy="985520"/>
            <wp:effectExtent l="0" t="0" r="0" b="508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11A81" w14:textId="77777777" w:rsidR="00E144B7" w:rsidRDefault="00E144B7" w:rsidP="00D47774">
      <w:pPr>
        <w:rPr>
          <w:b/>
          <w:lang w:val="en-US"/>
        </w:rPr>
      </w:pPr>
    </w:p>
    <w:p w14:paraId="52B0A276" w14:textId="77777777" w:rsidR="00FC4ABC" w:rsidRDefault="00FC4ABC" w:rsidP="00D47774">
      <w:pPr>
        <w:rPr>
          <w:b/>
          <w:lang w:val="en-US"/>
        </w:rPr>
      </w:pPr>
    </w:p>
    <w:p w14:paraId="4CA4BCBB" w14:textId="77777777" w:rsidR="00FC4ABC" w:rsidRPr="00573383" w:rsidRDefault="00FC4ABC" w:rsidP="00D47774">
      <w:pPr>
        <w:rPr>
          <w:b/>
          <w:lang w:val="en-US"/>
        </w:rPr>
        <w:sectPr w:rsidR="00FC4ABC" w:rsidRPr="00573383" w:rsidSect="00A23C94">
          <w:headerReference w:type="default" r:id="rId9"/>
          <w:footerReference w:type="default" r:id="rId10"/>
          <w:headerReference w:type="first" r:id="rId11"/>
          <w:footerReference w:type="first" r:id="rId12"/>
          <w:pgSz w:w="16838" w:h="23811" w:code="8"/>
          <w:pgMar w:top="1417" w:right="1417" w:bottom="1417" w:left="1417" w:header="709" w:footer="485" w:gutter="0"/>
          <w:cols w:space="708"/>
          <w:titlePg/>
          <w:docGrid w:linePitch="360"/>
        </w:sectPr>
      </w:pPr>
    </w:p>
    <w:p w14:paraId="683CDF08" w14:textId="77777777" w:rsidR="00D63328" w:rsidRDefault="00D63328" w:rsidP="00747E80">
      <w:pPr>
        <w:jc w:val="center"/>
        <w:rPr>
          <w:b/>
          <w:lang w:val="en-US"/>
        </w:rPr>
        <w:sectPr w:rsidR="00D63328" w:rsidSect="00A23C94">
          <w:type w:val="continuous"/>
          <w:pgSz w:w="16838" w:h="23811" w:code="8"/>
          <w:pgMar w:top="1417" w:right="1417" w:bottom="1417" w:left="1417" w:header="709" w:footer="485" w:gutter="0"/>
          <w:cols w:num="2" w:space="708"/>
          <w:titlePg/>
          <w:docGrid w:linePitch="360"/>
        </w:sectPr>
      </w:pPr>
    </w:p>
    <w:p w14:paraId="53D614EA" w14:textId="463B33BE" w:rsidR="00314CDA" w:rsidRPr="00DB767F" w:rsidRDefault="000F72C3" w:rsidP="00747E80">
      <w:pPr>
        <w:jc w:val="center"/>
        <w:rPr>
          <w:rFonts w:ascii="Arial" w:hAnsi="Arial" w:cs="Arial"/>
          <w:b/>
          <w:lang w:val="en-US"/>
        </w:rPr>
      </w:pPr>
      <w:r w:rsidRPr="00DB767F">
        <w:rPr>
          <w:rFonts w:ascii="Arial" w:hAnsi="Arial" w:cs="Arial"/>
          <w:b/>
          <w:lang w:val="en-US"/>
        </w:rPr>
        <w:lastRenderedPageBreak/>
        <w:t>An elegant and simple application to manage photos. Built with web technologies and vue.js.</w:t>
      </w:r>
    </w:p>
    <w:p w14:paraId="58E376BF" w14:textId="77777777" w:rsidR="00D63328" w:rsidRPr="00DB767F" w:rsidRDefault="00D63328" w:rsidP="00314CDA">
      <w:pPr>
        <w:jc w:val="both"/>
        <w:rPr>
          <w:rFonts w:ascii="Arial" w:hAnsi="Arial" w:cs="Arial"/>
          <w:b/>
          <w:lang w:val="en-US"/>
        </w:rPr>
      </w:pPr>
    </w:p>
    <w:p w14:paraId="4C2CD60E" w14:textId="4BD23650" w:rsidR="000D71BE" w:rsidRPr="00F25292" w:rsidRDefault="00314CDA" w:rsidP="00F25292">
      <w:p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« PICS » is the first project in which it has to be built during the</w:t>
      </w:r>
      <w:r w:rsidR="0029252F">
        <w:rPr>
          <w:rFonts w:ascii="Arial" w:hAnsi="Arial" w:cs="Arial"/>
          <w:lang w:val="en-US"/>
        </w:rPr>
        <w:t xml:space="preserve"> two</w:t>
      </w:r>
      <w:r w:rsidR="00A077AE">
        <w:rPr>
          <w:rFonts w:ascii="Arial" w:hAnsi="Arial" w:cs="Arial"/>
          <w:lang w:val="en-US"/>
        </w:rPr>
        <w:t xml:space="preserve"> first </w:t>
      </w:r>
      <w:r w:rsidR="0029252F">
        <w:rPr>
          <w:rFonts w:ascii="Arial" w:hAnsi="Arial" w:cs="Arial"/>
          <w:lang w:val="en-US"/>
        </w:rPr>
        <w:t>quarter</w:t>
      </w:r>
      <w:r w:rsidR="00840FA1">
        <w:rPr>
          <w:rFonts w:ascii="Arial" w:hAnsi="Arial" w:cs="Arial"/>
          <w:lang w:val="en-US"/>
        </w:rPr>
        <w:t>s</w:t>
      </w:r>
      <w:r w:rsidR="0029252F">
        <w:rPr>
          <w:rFonts w:ascii="Arial" w:hAnsi="Arial" w:cs="Arial"/>
          <w:lang w:val="en-US"/>
        </w:rPr>
        <w:t xml:space="preserve"> </w:t>
      </w:r>
      <w:r w:rsidR="0003753F">
        <w:rPr>
          <w:rFonts w:ascii="Arial" w:hAnsi="Arial" w:cs="Arial"/>
          <w:lang w:val="en-US"/>
        </w:rPr>
        <w:t xml:space="preserve">of the </w:t>
      </w:r>
      <w:r w:rsidR="00A077AE">
        <w:rPr>
          <w:rFonts w:ascii="Arial" w:hAnsi="Arial" w:cs="Arial"/>
          <w:lang w:val="en-US"/>
        </w:rPr>
        <w:t xml:space="preserve">year of </w:t>
      </w:r>
      <w:r w:rsidR="00CC44B4">
        <w:rPr>
          <w:rFonts w:ascii="Arial" w:hAnsi="Arial" w:cs="Arial"/>
          <w:lang w:val="en-US"/>
        </w:rPr>
        <w:t xml:space="preserve">the </w:t>
      </w:r>
      <w:r w:rsidRPr="00DB767F">
        <w:rPr>
          <w:rFonts w:ascii="Arial" w:hAnsi="Arial" w:cs="Arial"/>
          <w:lang w:val="en-US"/>
        </w:rPr>
        <w:t>professional training program in HS Technician programming at « Centre Professionnel du Nord Vaudois ».</w:t>
      </w:r>
    </w:p>
    <w:p w14:paraId="27855B1C" w14:textId="7C1FEFF1" w:rsidR="00676873" w:rsidRPr="00DB767F" w:rsidRDefault="00676873" w:rsidP="00F25292">
      <w:pPr>
        <w:jc w:val="both"/>
        <w:rPr>
          <w:rFonts w:ascii="Arial" w:hAnsi="Arial" w:cs="Arial"/>
          <w:lang w:val="en-US"/>
        </w:rPr>
      </w:pPr>
    </w:p>
    <w:p w14:paraId="22B84ED3" w14:textId="50FB143C" w:rsidR="00C306D6" w:rsidRDefault="00D27599" w:rsidP="00AD01B4">
      <w:p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« PICS »</w:t>
      </w:r>
      <w:r w:rsidR="002C1A2C" w:rsidRPr="00DB767F">
        <w:rPr>
          <w:rFonts w:ascii="Arial" w:hAnsi="Arial" w:cs="Arial"/>
          <w:lang w:val="en-US"/>
        </w:rPr>
        <w:t xml:space="preserve"> </w:t>
      </w:r>
      <w:r w:rsidR="001B478A" w:rsidRPr="00DB767F">
        <w:rPr>
          <w:rFonts w:ascii="Arial" w:hAnsi="Arial" w:cs="Arial"/>
          <w:lang w:val="en-US"/>
        </w:rPr>
        <w:t>is a multi-platform</w:t>
      </w:r>
      <w:r w:rsidR="000B0C8E">
        <w:rPr>
          <w:rFonts w:ascii="Arial" w:hAnsi="Arial" w:cs="Arial"/>
          <w:lang w:val="en-US"/>
        </w:rPr>
        <w:t xml:space="preserve"> </w:t>
      </w:r>
      <w:r w:rsidR="001B478A" w:rsidRPr="00DB767F">
        <w:rPr>
          <w:rFonts w:ascii="Arial" w:hAnsi="Arial" w:cs="Arial"/>
          <w:lang w:val="en-US"/>
        </w:rPr>
        <w:t>applicati</w:t>
      </w:r>
      <w:r w:rsidR="00D503F9" w:rsidRPr="00DB767F">
        <w:rPr>
          <w:rFonts w:ascii="Arial" w:hAnsi="Arial" w:cs="Arial"/>
          <w:lang w:val="en-US"/>
        </w:rPr>
        <w:t>on</w:t>
      </w:r>
      <w:r w:rsidR="000C532E">
        <w:rPr>
          <w:rFonts w:ascii="Arial" w:hAnsi="Arial" w:cs="Arial"/>
          <w:lang w:val="en-US"/>
        </w:rPr>
        <w:t xml:space="preserve"> which allows </w:t>
      </w:r>
      <w:r w:rsidR="00D126F1">
        <w:rPr>
          <w:rFonts w:ascii="Arial" w:hAnsi="Arial" w:cs="Arial"/>
          <w:lang w:val="en-US"/>
        </w:rPr>
        <w:t>users to</w:t>
      </w:r>
      <w:r w:rsidR="000B0C8E">
        <w:rPr>
          <w:rFonts w:ascii="Arial" w:hAnsi="Arial" w:cs="Arial"/>
          <w:lang w:val="en-US"/>
        </w:rPr>
        <w:t xml:space="preserve"> manage pictures and it</w:t>
      </w:r>
      <w:r w:rsidR="001B478A" w:rsidRPr="00DB767F">
        <w:rPr>
          <w:rFonts w:ascii="Arial" w:hAnsi="Arial" w:cs="Arial"/>
          <w:lang w:val="en-US"/>
        </w:rPr>
        <w:t xml:space="preserve"> can be used in Mac OS </w:t>
      </w:r>
      <w:r w:rsidR="009B5C81" w:rsidRPr="00DB767F">
        <w:rPr>
          <w:rFonts w:ascii="Arial" w:hAnsi="Arial" w:cs="Arial"/>
          <w:lang w:val="en-US"/>
        </w:rPr>
        <w:t>&amp;</w:t>
      </w:r>
      <w:r w:rsidR="00A4581F">
        <w:rPr>
          <w:rFonts w:ascii="Arial" w:hAnsi="Arial" w:cs="Arial"/>
          <w:lang w:val="en-US"/>
        </w:rPr>
        <w:t xml:space="preserve"> Windows.</w:t>
      </w:r>
      <w:r w:rsidR="00C306D6">
        <w:rPr>
          <w:rFonts w:ascii="Arial" w:hAnsi="Arial" w:cs="Arial"/>
          <w:lang w:val="en-US"/>
        </w:rPr>
        <w:t xml:space="preserve"> </w:t>
      </w:r>
      <w:r w:rsidR="00442C80">
        <w:rPr>
          <w:rFonts w:ascii="Arial" w:hAnsi="Arial" w:cs="Arial"/>
          <w:lang w:val="en-US"/>
        </w:rPr>
        <w:t>T</w:t>
      </w:r>
      <w:r w:rsidR="00C306D6">
        <w:rPr>
          <w:rFonts w:ascii="Arial" w:hAnsi="Arial" w:cs="Arial"/>
          <w:lang w:val="en-US"/>
        </w:rPr>
        <w:t xml:space="preserve">he project has been programming with IDE (Integrated development </w:t>
      </w:r>
      <w:r w:rsidR="00C75460">
        <w:rPr>
          <w:rFonts w:ascii="Arial" w:hAnsi="Arial" w:cs="Arial"/>
          <w:lang w:val="en-US"/>
        </w:rPr>
        <w:t>environment)</w:t>
      </w:r>
      <w:r w:rsidR="004B45DD">
        <w:rPr>
          <w:rFonts w:ascii="Arial" w:hAnsi="Arial" w:cs="Arial"/>
          <w:lang w:val="en-US"/>
        </w:rPr>
        <w:t xml:space="preserve"> and Github has been used </w:t>
      </w:r>
      <w:r w:rsidR="00442C80">
        <w:rPr>
          <w:rFonts w:ascii="Arial" w:hAnsi="Arial" w:cs="Arial"/>
          <w:lang w:val="en-US"/>
        </w:rPr>
        <w:t>for versioning the project evolution.</w:t>
      </w:r>
    </w:p>
    <w:p w14:paraId="33515182" w14:textId="77777777" w:rsidR="00127687" w:rsidRDefault="00127687" w:rsidP="00AD01B4">
      <w:pPr>
        <w:jc w:val="both"/>
        <w:rPr>
          <w:rFonts w:ascii="Arial" w:hAnsi="Arial" w:cs="Arial"/>
          <w:lang w:val="en-US"/>
        </w:rPr>
      </w:pPr>
    </w:p>
    <w:p w14:paraId="51B0B879" w14:textId="03A1E868" w:rsidR="00127687" w:rsidRPr="00A60B70" w:rsidRDefault="00127687" w:rsidP="00AD01B4">
      <w:pPr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 xml:space="preserve">The project has been programmed with web technologies, </w:t>
      </w:r>
      <w:r w:rsidRPr="00A60B70">
        <w:rPr>
          <w:rFonts w:ascii="Arial" w:hAnsi="Arial" w:cs="Arial"/>
          <w:b/>
          <w:lang w:val="en-US"/>
        </w:rPr>
        <w:t>Electron</w:t>
      </w:r>
      <w:r>
        <w:rPr>
          <w:rFonts w:ascii="Arial" w:hAnsi="Arial" w:cs="Arial"/>
          <w:lang w:val="en-US"/>
        </w:rPr>
        <w:t xml:space="preserve"> and </w:t>
      </w:r>
      <w:r w:rsidRPr="00A60B70">
        <w:rPr>
          <w:rFonts w:ascii="Arial" w:hAnsi="Arial" w:cs="Arial"/>
          <w:b/>
          <w:lang w:val="en-US"/>
        </w:rPr>
        <w:t>Vue.js.</w:t>
      </w:r>
    </w:p>
    <w:p w14:paraId="367ED1BB" w14:textId="77777777" w:rsidR="00D27599" w:rsidRDefault="00D27599" w:rsidP="00AD01B4">
      <w:pPr>
        <w:jc w:val="both"/>
        <w:rPr>
          <w:rFonts w:ascii="Arial" w:hAnsi="Arial" w:cs="Arial"/>
          <w:lang w:val="en-US"/>
        </w:rPr>
      </w:pPr>
    </w:p>
    <w:p w14:paraId="5DC9F2B5" w14:textId="44DAF323" w:rsidR="001B0661" w:rsidRDefault="001B0661" w:rsidP="00AD01B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Since Picasa is not supported by Google. Users are finding </w:t>
      </w:r>
      <w:r w:rsidR="00351931">
        <w:rPr>
          <w:rFonts w:ascii="Arial" w:hAnsi="Arial" w:cs="Arial"/>
          <w:lang w:val="en-US"/>
        </w:rPr>
        <w:t xml:space="preserve">similar </w:t>
      </w:r>
      <w:r>
        <w:rPr>
          <w:rFonts w:ascii="Arial" w:hAnsi="Arial" w:cs="Arial"/>
          <w:lang w:val="en-US"/>
        </w:rPr>
        <w:t xml:space="preserve">software </w:t>
      </w:r>
      <w:r w:rsidR="0092389E">
        <w:rPr>
          <w:rFonts w:ascii="Arial" w:hAnsi="Arial" w:cs="Arial"/>
          <w:lang w:val="en-US"/>
        </w:rPr>
        <w:t>like</w:t>
      </w:r>
      <w:r>
        <w:rPr>
          <w:rFonts w:ascii="Arial" w:hAnsi="Arial" w:cs="Arial"/>
          <w:lang w:val="en-US"/>
        </w:rPr>
        <w:t xml:space="preserve"> Picasa to have same functionalities. </w:t>
      </w:r>
    </w:p>
    <w:p w14:paraId="277102D7" w14:textId="77777777" w:rsidR="001B0661" w:rsidRDefault="001B0661" w:rsidP="00AD01B4">
      <w:pPr>
        <w:jc w:val="both"/>
        <w:rPr>
          <w:rFonts w:ascii="Arial" w:hAnsi="Arial" w:cs="Arial"/>
          <w:lang w:val="en-US"/>
        </w:rPr>
      </w:pPr>
    </w:p>
    <w:p w14:paraId="3586B9F6" w14:textId="3B617761" w:rsidR="001B0661" w:rsidRDefault="001B0661" w:rsidP="00AD01B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By the way </w:t>
      </w:r>
      <w:r w:rsidR="00F353F7">
        <w:rPr>
          <w:rFonts w:ascii="Arial" w:hAnsi="Arial" w:cs="Arial"/>
          <w:lang w:val="en-US"/>
        </w:rPr>
        <w:t>t</w:t>
      </w:r>
      <w:r>
        <w:rPr>
          <w:rFonts w:ascii="Arial" w:hAnsi="Arial" w:cs="Arial"/>
          <w:lang w:val="en-US"/>
        </w:rPr>
        <w:t xml:space="preserve">he mission is a </w:t>
      </w:r>
      <w:r w:rsidR="006443AA">
        <w:rPr>
          <w:rFonts w:ascii="Arial" w:hAnsi="Arial" w:cs="Arial"/>
          <w:lang w:val="en-US"/>
        </w:rPr>
        <w:t>build</w:t>
      </w:r>
      <w:r>
        <w:rPr>
          <w:rFonts w:ascii="Arial" w:hAnsi="Arial" w:cs="Arial"/>
          <w:lang w:val="en-US"/>
        </w:rPr>
        <w:t xml:space="preserve"> of an application which can solve client issues.</w:t>
      </w:r>
    </w:p>
    <w:p w14:paraId="361B7BF5" w14:textId="3F115B08" w:rsidR="0082321D" w:rsidRDefault="00CD4E7A" w:rsidP="00AD01B4">
      <w:pPr>
        <w:jc w:val="both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15553F" wp14:editId="3BC1E3C1">
            <wp:simplePos x="0" y="0"/>
            <wp:positionH relativeFrom="margin">
              <wp:posOffset>4725670</wp:posOffset>
            </wp:positionH>
            <wp:positionV relativeFrom="paragraph">
              <wp:posOffset>299720</wp:posOffset>
            </wp:positionV>
            <wp:extent cx="4375785" cy="2862580"/>
            <wp:effectExtent l="0" t="0" r="0" b="762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17-12-19 à 15.11.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F3461" w14:textId="5A8BC4FF" w:rsidR="0082321D" w:rsidRDefault="0082321D" w:rsidP="00AD01B4">
      <w:pPr>
        <w:jc w:val="both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475BB3" wp14:editId="6DE52106">
            <wp:simplePos x="0" y="0"/>
            <wp:positionH relativeFrom="margin">
              <wp:posOffset>101600</wp:posOffset>
            </wp:positionH>
            <wp:positionV relativeFrom="paragraph">
              <wp:posOffset>142149</wp:posOffset>
            </wp:positionV>
            <wp:extent cx="4221480" cy="2782570"/>
            <wp:effectExtent l="0" t="0" r="0" b="1143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17-12-19 à 15.11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08DF0" w14:textId="045BA2D2" w:rsidR="00083560" w:rsidRPr="00DB767F" w:rsidRDefault="00083560" w:rsidP="00AD01B4">
      <w:pPr>
        <w:jc w:val="both"/>
        <w:rPr>
          <w:rFonts w:ascii="Arial" w:hAnsi="Arial" w:cs="Arial"/>
          <w:lang w:val="en-US"/>
        </w:rPr>
      </w:pPr>
    </w:p>
    <w:p w14:paraId="0D4EFC76" w14:textId="0942CF88" w:rsidR="001B0661" w:rsidRPr="00DB767F" w:rsidRDefault="009C294D" w:rsidP="009C294D">
      <w:pPr>
        <w:ind w:right="-15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99F692" wp14:editId="206B7A79">
                <wp:simplePos x="0" y="0"/>
                <wp:positionH relativeFrom="column">
                  <wp:posOffset>3692525</wp:posOffset>
                </wp:positionH>
                <wp:positionV relativeFrom="paragraph">
                  <wp:posOffset>4803140</wp:posOffset>
                </wp:positionV>
                <wp:extent cx="1591310" cy="79692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310" cy="79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74554" w14:textId="4CD9E292" w:rsidR="00FC6D2B" w:rsidRDefault="00FC6D2B" w:rsidP="009C294D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Vue.js</w:t>
                            </w:r>
                          </w:p>
                          <w:p w14:paraId="77BA8787" w14:textId="454079C4" w:rsidR="009C294D" w:rsidRPr="009C294D" w:rsidRDefault="0095658C" w:rsidP="009C294D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  <w:hyperlink r:id="rId15" w:history="1">
                              <w:r w:rsidR="009C294D" w:rsidRPr="009C294D">
                                <w:rPr>
                                  <w:rStyle w:val="Lienhypertexte"/>
                                  <w:rFonts w:ascii="Arial" w:hAnsi="Arial"/>
                                  <w:color w:val="auto"/>
                                </w:rPr>
                                <w:t>https://vuejs.org/</w:t>
                              </w:r>
                            </w:hyperlink>
                          </w:p>
                          <w:p w14:paraId="331C4D6C" w14:textId="77777777" w:rsidR="009C294D" w:rsidRPr="008E5D23" w:rsidRDefault="009C294D" w:rsidP="009C294D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99F692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6" o:spid="_x0000_s1026" type="#_x0000_t202" style="position:absolute;left:0;text-align:left;margin-left:290.75pt;margin-top:378.2pt;width:125.3pt;height:6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" filled="f" stroked="f">
                <v:textbox>
                  <w:txbxContent>
                    <w:p w14:paraId="5FA74554" w14:textId="4CD9E292" w:rsidR="00FC6D2B" w:rsidRDefault="00FC6D2B" w:rsidP="009C294D">
                      <w:pPr>
                        <w:jc w:val="center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Vue.js</w:t>
                      </w:r>
                    </w:p>
                    <w:p w14:paraId="77BA8787" w14:textId="454079C4" w:rsidR="009C294D" w:rsidRPr="009C294D" w:rsidRDefault="0095658C" w:rsidP="009C294D">
                      <w:pPr>
                        <w:jc w:val="center"/>
                        <w:rPr>
                          <w:rFonts w:ascii="Arial" w:hAnsi="Arial"/>
                        </w:rPr>
                      </w:pPr>
                      <w:hyperlink r:id="rId16" w:history="1">
                        <w:r w:rsidR="009C294D" w:rsidRPr="009C294D">
                          <w:rPr>
                            <w:rStyle w:val="Lienhypertexte"/>
                            <w:rFonts w:ascii="Arial" w:hAnsi="Arial"/>
                            <w:color w:val="auto"/>
                          </w:rPr>
                          <w:t>https://vuejs.org/</w:t>
                        </w:r>
                      </w:hyperlink>
                    </w:p>
                    <w:p w14:paraId="331C4D6C" w14:textId="77777777" w:rsidR="009C294D" w:rsidRPr="008E5D23" w:rsidRDefault="009C294D" w:rsidP="009C294D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75D308E3" wp14:editId="0A274AC1">
            <wp:simplePos x="0" y="0"/>
            <wp:positionH relativeFrom="column">
              <wp:posOffset>3761105</wp:posOffset>
            </wp:positionH>
            <wp:positionV relativeFrom="paragraph">
              <wp:posOffset>3487420</wp:posOffset>
            </wp:positionV>
            <wp:extent cx="1431925" cy="1431925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ue.js_Logo.sv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E9FF9D" wp14:editId="5BDB610E">
                <wp:simplePos x="0" y="0"/>
                <wp:positionH relativeFrom="column">
                  <wp:posOffset>5744210</wp:posOffset>
                </wp:positionH>
                <wp:positionV relativeFrom="paragraph">
                  <wp:posOffset>4728210</wp:posOffset>
                </wp:positionV>
                <wp:extent cx="2440305" cy="102552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0305" cy="102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E7AF4" w14:textId="71F5A93B" w:rsidR="00FC6D2B" w:rsidRDefault="00FC6D2B" w:rsidP="009C294D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Element.io</w:t>
                            </w:r>
                          </w:p>
                          <w:p w14:paraId="18F26C7B" w14:textId="11326C1F" w:rsidR="009C294D" w:rsidRPr="009C294D" w:rsidRDefault="0095658C" w:rsidP="009C294D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  <w:hyperlink r:id="rId18" w:anchor="/en-US" w:history="1">
                              <w:r w:rsidR="009C294D" w:rsidRPr="009C294D">
                                <w:rPr>
                                  <w:rStyle w:val="Lienhypertexte"/>
                                  <w:rFonts w:ascii="Arial" w:hAnsi="Arial"/>
                                  <w:color w:val="auto"/>
                                </w:rPr>
                                <w:t>http://element.eleme.io/#/en-US</w:t>
                              </w:r>
                            </w:hyperlink>
                          </w:p>
                          <w:p w14:paraId="065A4137" w14:textId="77777777" w:rsidR="009C294D" w:rsidRPr="008E5D23" w:rsidRDefault="009C294D" w:rsidP="009C294D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9FF9D" id="Zone de texte 27" o:spid="_x0000_s1027" type="#_x0000_t202" style="position:absolute;left:0;text-align:left;margin-left:452.3pt;margin-top:372.3pt;width:192.15pt;height:8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" filled="f" stroked="f">
                <v:textbox>
                  <w:txbxContent>
                    <w:p w14:paraId="700E7AF4" w14:textId="71F5A93B" w:rsidR="00FC6D2B" w:rsidRDefault="00FC6D2B" w:rsidP="009C294D">
                      <w:pPr>
                        <w:jc w:val="center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Element.io</w:t>
                      </w:r>
                    </w:p>
                    <w:p w14:paraId="18F26C7B" w14:textId="11326C1F" w:rsidR="009C294D" w:rsidRPr="009C294D" w:rsidRDefault="0095658C" w:rsidP="009C294D">
                      <w:pPr>
                        <w:jc w:val="center"/>
                        <w:rPr>
                          <w:rFonts w:ascii="Arial" w:hAnsi="Arial"/>
                        </w:rPr>
                      </w:pPr>
                      <w:hyperlink r:id="rId19" w:anchor="/en-US" w:history="1">
                        <w:r w:rsidR="009C294D" w:rsidRPr="009C294D">
                          <w:rPr>
                            <w:rStyle w:val="Lienhypertexte"/>
                            <w:rFonts w:ascii="Arial" w:hAnsi="Arial"/>
                            <w:color w:val="auto"/>
                          </w:rPr>
                          <w:t>http://element.eleme.io/#/en-US</w:t>
                        </w:r>
                      </w:hyperlink>
                    </w:p>
                    <w:p w14:paraId="065A4137" w14:textId="77777777" w:rsidR="009C294D" w:rsidRPr="008E5D23" w:rsidRDefault="009C294D" w:rsidP="009C294D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7A1255" wp14:editId="7F1175A6">
                <wp:simplePos x="0" y="0"/>
                <wp:positionH relativeFrom="column">
                  <wp:posOffset>791845</wp:posOffset>
                </wp:positionH>
                <wp:positionV relativeFrom="paragraph">
                  <wp:posOffset>4803140</wp:posOffset>
                </wp:positionV>
                <wp:extent cx="2590165" cy="682625"/>
                <wp:effectExtent l="0" t="0" r="0" b="3175"/>
                <wp:wrapSquare wrapText="bothSides"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165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F87F9" w14:textId="4861D2B2" w:rsidR="00575C8F" w:rsidRDefault="00575C8F" w:rsidP="009C294D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  <w:r w:rsidRPr="008E5D23">
                              <w:rPr>
                                <w:rFonts w:ascii="Arial" w:hAnsi="Arial"/>
                              </w:rPr>
                              <w:t>Ele</w:t>
                            </w:r>
                            <w:r w:rsidR="008E5D23">
                              <w:rPr>
                                <w:rFonts w:ascii="Arial" w:hAnsi="Arial"/>
                              </w:rPr>
                              <w:t>c</w:t>
                            </w:r>
                            <w:r w:rsidRPr="008E5D23">
                              <w:rPr>
                                <w:rFonts w:ascii="Arial" w:hAnsi="Arial"/>
                              </w:rPr>
                              <w:t>tron</w:t>
                            </w:r>
                          </w:p>
                          <w:p w14:paraId="67E6AB11" w14:textId="32E071D1" w:rsidR="009C294D" w:rsidRPr="009C294D" w:rsidRDefault="0095658C" w:rsidP="009C294D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  <w:hyperlink r:id="rId20" w:history="1">
                              <w:r w:rsidR="009C294D" w:rsidRPr="009C294D">
                                <w:rPr>
                                  <w:rStyle w:val="Lienhypertexte"/>
                                  <w:rFonts w:ascii="Arial" w:hAnsi="Arial"/>
                                  <w:color w:val="auto"/>
                                </w:rPr>
                                <w:t>https://electronjs.org/</w:t>
                              </w:r>
                            </w:hyperlink>
                          </w:p>
                          <w:p w14:paraId="1A84FD2D" w14:textId="77777777" w:rsidR="009C294D" w:rsidRPr="008E5D23" w:rsidRDefault="009C294D" w:rsidP="009C294D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A1255" id="Zone de texte 16" o:spid="_x0000_s1028" type="#_x0000_t202" style="position:absolute;left:0;text-align:left;margin-left:62.35pt;margin-top:378.2pt;width:203.95pt;height:5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" filled="f" stroked="f">
                <v:textbox>
                  <w:txbxContent>
                    <w:p w14:paraId="2BFF87F9" w14:textId="4861D2B2" w:rsidR="00575C8F" w:rsidRDefault="00575C8F" w:rsidP="009C294D">
                      <w:pPr>
                        <w:jc w:val="center"/>
                        <w:rPr>
                          <w:rFonts w:ascii="Arial" w:hAnsi="Arial"/>
                        </w:rPr>
                      </w:pPr>
                      <w:r w:rsidRPr="008E5D23">
                        <w:rPr>
                          <w:rFonts w:ascii="Arial" w:hAnsi="Arial"/>
                        </w:rPr>
                        <w:t>Ele</w:t>
                      </w:r>
                      <w:r w:rsidR="008E5D23">
                        <w:rPr>
                          <w:rFonts w:ascii="Arial" w:hAnsi="Arial"/>
                        </w:rPr>
                        <w:t>c</w:t>
                      </w:r>
                      <w:r w:rsidRPr="008E5D23">
                        <w:rPr>
                          <w:rFonts w:ascii="Arial" w:hAnsi="Arial"/>
                        </w:rPr>
                        <w:t>tron</w:t>
                      </w:r>
                    </w:p>
                    <w:p w14:paraId="67E6AB11" w14:textId="32E071D1" w:rsidR="009C294D" w:rsidRPr="009C294D" w:rsidRDefault="0095658C" w:rsidP="009C294D">
                      <w:pPr>
                        <w:jc w:val="center"/>
                        <w:rPr>
                          <w:rFonts w:ascii="Arial" w:hAnsi="Arial"/>
                        </w:rPr>
                      </w:pPr>
                      <w:hyperlink r:id="rId21" w:history="1">
                        <w:r w:rsidR="009C294D" w:rsidRPr="009C294D">
                          <w:rPr>
                            <w:rStyle w:val="Lienhypertexte"/>
                            <w:rFonts w:ascii="Arial" w:hAnsi="Arial"/>
                            <w:color w:val="auto"/>
                          </w:rPr>
                          <w:t>https://electronjs.org/</w:t>
                        </w:r>
                      </w:hyperlink>
                    </w:p>
                    <w:p w14:paraId="1A84FD2D" w14:textId="77777777" w:rsidR="009C294D" w:rsidRPr="008E5D23" w:rsidRDefault="009C294D" w:rsidP="009C294D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0650B846" wp14:editId="3A9B9E37">
            <wp:simplePos x="0" y="0"/>
            <wp:positionH relativeFrom="column">
              <wp:posOffset>6582410</wp:posOffset>
            </wp:positionH>
            <wp:positionV relativeFrom="paragraph">
              <wp:posOffset>3775075</wp:posOffset>
            </wp:positionV>
            <wp:extent cx="817245" cy="912495"/>
            <wp:effectExtent l="0" t="0" r="0" b="190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leme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7BB5E77F" wp14:editId="2B88CFE0">
            <wp:simplePos x="0" y="0"/>
            <wp:positionH relativeFrom="column">
              <wp:posOffset>1321435</wp:posOffset>
            </wp:positionH>
            <wp:positionV relativeFrom="paragraph">
              <wp:posOffset>3774531</wp:posOffset>
            </wp:positionV>
            <wp:extent cx="1604010" cy="865505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ectronlog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6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E02CE6" wp14:editId="5C48C806">
                <wp:simplePos x="0" y="0"/>
                <wp:positionH relativeFrom="margin">
                  <wp:align>left</wp:align>
                </wp:positionH>
                <wp:positionV relativeFrom="paragraph">
                  <wp:posOffset>3032125</wp:posOffset>
                </wp:positionV>
                <wp:extent cx="1010920" cy="914400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92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16939" w14:textId="2153876C" w:rsidR="001E4672" w:rsidRPr="001E4672" w:rsidRDefault="001E4672" w:rsidP="001E4672">
                            <w:pPr>
                              <w:pStyle w:val="Titre3"/>
                            </w:pPr>
                            <w:r w:rsidRPr="001E4672">
                              <w:t>Technologies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02CE6" id="Zone de texte 28" o:spid="_x0000_s1029" type="#_x0000_t202" style="position:absolute;left:0;text-align:left;margin-left:0;margin-top:238.75pt;width:79.6pt;height:1in;z-index:25167462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" filled="f" stroked="f">
                <v:textbox>
                  <w:txbxContent>
                    <w:p w14:paraId="64116939" w14:textId="2153876C" w:rsidR="001E4672" w:rsidRPr="001E4672" w:rsidRDefault="001E4672" w:rsidP="001E4672">
                      <w:pPr>
                        <w:pStyle w:val="Titre3"/>
                      </w:pPr>
                      <w:r w:rsidRPr="001E4672">
                        <w:t>Technologies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1E39">
        <w:rPr>
          <w:rFonts w:ascii="Arial" w:hAnsi="Arial" w:cs="Arial"/>
          <w:lang w:val="en-US"/>
        </w:rPr>
        <w:br w:type="column"/>
      </w:r>
      <w:r w:rsidR="000B01F8">
        <w:rPr>
          <w:rFonts w:ascii="Arial" w:hAnsi="Arial" w:cs="Arial"/>
          <w:lang w:val="en-US"/>
        </w:rPr>
        <w:lastRenderedPageBreak/>
        <w:t>s</w:t>
      </w:r>
      <w:bookmarkStart w:id="0" w:name="_GoBack"/>
      <w:bookmarkEnd w:id="0"/>
      <w:r w:rsidR="001B0661" w:rsidRPr="00DB767F">
        <w:rPr>
          <w:rFonts w:ascii="Arial" w:hAnsi="Arial" w:cs="Arial"/>
          <w:lang w:val="en-US"/>
        </w:rPr>
        <w:t>This project has been deployed with basic goals. It allows the us</w:t>
      </w:r>
      <w:r w:rsidR="00B7206A">
        <w:rPr>
          <w:rFonts w:ascii="Arial" w:hAnsi="Arial" w:cs="Arial"/>
          <w:lang w:val="en-US"/>
        </w:rPr>
        <w:t xml:space="preserve">er to search, filter and </w:t>
      </w:r>
      <w:r w:rsidR="001B0661" w:rsidRPr="00DB767F">
        <w:rPr>
          <w:rFonts w:ascii="Arial" w:hAnsi="Arial" w:cs="Arial"/>
          <w:lang w:val="en-US"/>
        </w:rPr>
        <w:t>manage pictures smartly and quiet</w:t>
      </w:r>
      <w:r w:rsidR="001B0661">
        <w:rPr>
          <w:rFonts w:ascii="Arial" w:hAnsi="Arial" w:cs="Arial"/>
          <w:lang w:val="en-US"/>
        </w:rPr>
        <w:t>ly</w:t>
      </w:r>
      <w:r w:rsidR="001B0661" w:rsidRPr="00DB767F">
        <w:rPr>
          <w:rFonts w:ascii="Arial" w:hAnsi="Arial" w:cs="Arial"/>
          <w:lang w:val="en-US"/>
        </w:rPr>
        <w:t>.</w:t>
      </w:r>
      <w:r w:rsidR="001B0661">
        <w:rPr>
          <w:rFonts w:ascii="Arial" w:hAnsi="Arial" w:cs="Arial"/>
          <w:lang w:val="en-US"/>
        </w:rPr>
        <w:t xml:space="preserve"> They’re basically similar to Picasa’s functionalities</w:t>
      </w:r>
    </w:p>
    <w:p w14:paraId="2A37FC22" w14:textId="335763BA" w:rsidR="001B0661" w:rsidRPr="00DB767F" w:rsidRDefault="001B0661" w:rsidP="00AD01B4">
      <w:pPr>
        <w:jc w:val="both"/>
        <w:rPr>
          <w:rFonts w:ascii="Arial" w:hAnsi="Arial" w:cs="Arial"/>
          <w:lang w:val="en-US"/>
        </w:rPr>
      </w:pPr>
    </w:p>
    <w:p w14:paraId="40D05FD8" w14:textId="77777777" w:rsidR="001B0661" w:rsidRPr="00DB767F" w:rsidRDefault="001B0661" w:rsidP="00AD01B4">
      <w:pPr>
        <w:pStyle w:val="Pardeliste"/>
        <w:numPr>
          <w:ilvl w:val="0"/>
          <w:numId w:val="4"/>
        </w:num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Show pictures classifying them by name and date.</w:t>
      </w:r>
    </w:p>
    <w:p w14:paraId="14F9C3DA" w14:textId="77777777" w:rsidR="001B0661" w:rsidRPr="00DB767F" w:rsidRDefault="001B0661" w:rsidP="00AD01B4">
      <w:pPr>
        <w:pStyle w:val="Pardeliste"/>
        <w:numPr>
          <w:ilvl w:val="0"/>
          <w:numId w:val="4"/>
        </w:num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Edit meta-datas.</w:t>
      </w:r>
    </w:p>
    <w:p w14:paraId="4CDB48A1" w14:textId="77777777" w:rsidR="001B0661" w:rsidRPr="00DB767F" w:rsidRDefault="001B0661" w:rsidP="00AD01B4">
      <w:pPr>
        <w:pStyle w:val="Pardeliste"/>
        <w:numPr>
          <w:ilvl w:val="1"/>
          <w:numId w:val="4"/>
        </w:num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Add and edit tags</w:t>
      </w:r>
    </w:p>
    <w:p w14:paraId="137E1871" w14:textId="77777777" w:rsidR="001B0661" w:rsidRPr="00DB767F" w:rsidRDefault="001B0661" w:rsidP="00AD01B4">
      <w:pPr>
        <w:pStyle w:val="Pardeliste"/>
        <w:numPr>
          <w:ilvl w:val="1"/>
          <w:numId w:val="4"/>
        </w:num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Add pictures in favorites</w:t>
      </w:r>
    </w:p>
    <w:p w14:paraId="677C5342" w14:textId="77777777" w:rsidR="001B0661" w:rsidRPr="00DB767F" w:rsidRDefault="001B0661" w:rsidP="00AD01B4">
      <w:pPr>
        <w:pStyle w:val="Pardeliste"/>
        <w:numPr>
          <w:ilvl w:val="1"/>
          <w:numId w:val="4"/>
        </w:num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Add comments</w:t>
      </w:r>
    </w:p>
    <w:p w14:paraId="2792EB43" w14:textId="77777777" w:rsidR="001B0661" w:rsidRPr="00DB767F" w:rsidRDefault="001B0661" w:rsidP="00AD01B4">
      <w:pPr>
        <w:pStyle w:val="Pardeliste"/>
        <w:numPr>
          <w:ilvl w:val="0"/>
          <w:numId w:val="4"/>
        </w:num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Rename pictures using meta-datas and folders’ name.</w:t>
      </w:r>
    </w:p>
    <w:p w14:paraId="4A582C7A" w14:textId="77777777" w:rsidR="001B0661" w:rsidRPr="00DB767F" w:rsidRDefault="001B0661" w:rsidP="00AD01B4">
      <w:pPr>
        <w:pStyle w:val="Pardeliste"/>
        <w:numPr>
          <w:ilvl w:val="0"/>
          <w:numId w:val="4"/>
        </w:num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Filter them by tags, favorite, panoramic view, etc…</w:t>
      </w:r>
    </w:p>
    <w:p w14:paraId="33AF1492" w14:textId="77777777" w:rsidR="001B0661" w:rsidRPr="004E55F8" w:rsidRDefault="001B0661" w:rsidP="00AD01B4">
      <w:pPr>
        <w:pStyle w:val="Pardeliste"/>
        <w:numPr>
          <w:ilvl w:val="0"/>
          <w:numId w:val="4"/>
        </w:num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>Search pictures with key-words.</w:t>
      </w:r>
    </w:p>
    <w:p w14:paraId="0238F79A" w14:textId="77777777" w:rsidR="00FC4ABC" w:rsidRPr="000677B9" w:rsidRDefault="00FC4ABC" w:rsidP="00AD01B4">
      <w:pPr>
        <w:jc w:val="both"/>
        <w:rPr>
          <w:rFonts w:ascii="Arial" w:hAnsi="Arial" w:cs="Arial"/>
          <w:lang w:val="en-US"/>
        </w:rPr>
      </w:pPr>
    </w:p>
    <w:p w14:paraId="7C872DAC" w14:textId="707045FC" w:rsidR="00541F6E" w:rsidRDefault="00D709E7" w:rsidP="00AD01B4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Mostly, almost a</w:t>
      </w:r>
      <w:r w:rsidR="005560E6" w:rsidRPr="000677B9">
        <w:rPr>
          <w:rFonts w:ascii="Arial" w:hAnsi="Arial" w:cs="Arial"/>
          <w:lang w:val="en-US"/>
        </w:rPr>
        <w:t xml:space="preserve">ll </w:t>
      </w:r>
      <w:r w:rsidR="00DA7461" w:rsidRPr="000677B9">
        <w:rPr>
          <w:rFonts w:ascii="Arial" w:hAnsi="Arial" w:cs="Arial"/>
          <w:lang w:val="en-US"/>
        </w:rPr>
        <w:t>the functionalities have been deployed.</w:t>
      </w:r>
      <w:r w:rsidR="00104E72" w:rsidRPr="000677B9">
        <w:rPr>
          <w:rFonts w:ascii="Arial" w:hAnsi="Arial" w:cs="Arial"/>
          <w:lang w:val="en-US"/>
        </w:rPr>
        <w:t xml:space="preserve"> </w:t>
      </w:r>
      <w:r w:rsidR="00B53D9E">
        <w:rPr>
          <w:rFonts w:ascii="Arial" w:hAnsi="Arial" w:cs="Arial"/>
          <w:lang w:val="en-US"/>
        </w:rPr>
        <w:t xml:space="preserve">The manage was quite complicated </w:t>
      </w:r>
      <w:r w:rsidR="007B1173">
        <w:rPr>
          <w:rFonts w:ascii="Arial" w:hAnsi="Arial" w:cs="Arial"/>
          <w:lang w:val="en-US"/>
        </w:rPr>
        <w:t>because the</w:t>
      </w:r>
      <w:r w:rsidR="00E70779">
        <w:rPr>
          <w:rFonts w:ascii="Arial" w:hAnsi="Arial" w:cs="Arial"/>
          <w:lang w:val="en-US"/>
        </w:rPr>
        <w:t xml:space="preserve"> </w:t>
      </w:r>
      <w:r w:rsidR="00104AA8" w:rsidRPr="00104AA8">
        <w:rPr>
          <w:rFonts w:ascii="Arial" w:hAnsi="Arial" w:cs="Arial"/>
          <w:lang w:val="en-US"/>
        </w:rPr>
        <w:t>programming</w:t>
      </w:r>
      <w:r w:rsidR="007B1173">
        <w:rPr>
          <w:rFonts w:ascii="Arial" w:hAnsi="Arial" w:cs="Arial"/>
          <w:lang w:val="en-US"/>
        </w:rPr>
        <w:t xml:space="preserve"> leveling is very different</w:t>
      </w:r>
      <w:r w:rsidR="00D64A8D">
        <w:rPr>
          <w:rFonts w:ascii="Arial" w:hAnsi="Arial" w:cs="Arial"/>
          <w:lang w:val="en-US"/>
        </w:rPr>
        <w:t>.</w:t>
      </w:r>
    </w:p>
    <w:p w14:paraId="53AD8DFD" w14:textId="77777777" w:rsidR="00D05529" w:rsidRPr="000677B9" w:rsidRDefault="00D05529" w:rsidP="00AD01B4">
      <w:pPr>
        <w:jc w:val="both"/>
        <w:rPr>
          <w:rFonts w:ascii="Arial" w:hAnsi="Arial" w:cs="Arial"/>
          <w:lang w:val="en-US"/>
        </w:rPr>
      </w:pPr>
    </w:p>
    <w:p w14:paraId="7D5784D5" w14:textId="316C9C06" w:rsidR="000677B9" w:rsidRDefault="000677B9" w:rsidP="00AD01B4">
      <w:pPr>
        <w:jc w:val="both"/>
        <w:rPr>
          <w:rFonts w:ascii="Arial" w:hAnsi="Arial" w:cs="Arial"/>
          <w:lang w:val="en-US"/>
        </w:rPr>
      </w:pPr>
      <w:r w:rsidRPr="00DB767F">
        <w:rPr>
          <w:rFonts w:ascii="Arial" w:hAnsi="Arial" w:cs="Arial"/>
          <w:lang w:val="en-US"/>
        </w:rPr>
        <w:t xml:space="preserve">« PICS » has a release in Github </w:t>
      </w:r>
      <w:r w:rsidR="00887E38">
        <w:rPr>
          <w:rFonts w:ascii="Arial" w:hAnsi="Arial" w:cs="Arial"/>
          <w:lang w:val="en-US"/>
        </w:rPr>
        <w:t>that</w:t>
      </w:r>
      <w:r w:rsidRPr="00DB767F">
        <w:rPr>
          <w:rFonts w:ascii="Arial" w:hAnsi="Arial" w:cs="Arial"/>
          <w:lang w:val="en-US"/>
        </w:rPr>
        <w:t xml:space="preserve"> can be download</w:t>
      </w:r>
      <w:r w:rsidR="00887E38">
        <w:rPr>
          <w:rFonts w:ascii="Arial" w:hAnsi="Arial" w:cs="Arial"/>
          <w:lang w:val="en-US"/>
        </w:rPr>
        <w:t>ed</w:t>
      </w:r>
      <w:r w:rsidR="00F473A3">
        <w:rPr>
          <w:rFonts w:ascii="Arial" w:hAnsi="Arial" w:cs="Arial"/>
          <w:lang w:val="en-US"/>
        </w:rPr>
        <w:t>:</w:t>
      </w:r>
    </w:p>
    <w:p w14:paraId="7CA91354" w14:textId="23D195E0" w:rsidR="000677B9" w:rsidRPr="006C57FE" w:rsidRDefault="0095658C" w:rsidP="00AD01B4">
      <w:pPr>
        <w:jc w:val="both"/>
        <w:rPr>
          <w:rFonts w:ascii="Arial" w:hAnsi="Arial" w:cs="Arial"/>
          <w:color w:val="000000" w:themeColor="text1"/>
          <w:lang w:val="en-US"/>
        </w:rPr>
      </w:pPr>
      <w:hyperlink r:id="rId24" w:history="1">
        <w:r w:rsidR="001964A7" w:rsidRPr="006C57FE">
          <w:rPr>
            <w:rStyle w:val="Lienhypertexte"/>
            <w:rFonts w:ascii="Arial" w:hAnsi="Arial" w:cs="Arial"/>
            <w:color w:val="000000" w:themeColor="text1"/>
            <w:lang w:val="en-US"/>
          </w:rPr>
          <w:t>https://github.com/bastiennicoud</w:t>
        </w:r>
      </w:hyperlink>
    </w:p>
    <w:p w14:paraId="7FE029D3" w14:textId="79810CA6" w:rsidR="001964A7" w:rsidRPr="00D47774" w:rsidRDefault="001964A7" w:rsidP="00D47774">
      <w:pPr>
        <w:rPr>
          <w:lang w:val="en-US"/>
        </w:rPr>
      </w:pPr>
    </w:p>
    <w:sectPr w:rsidR="001964A7" w:rsidRPr="00D47774" w:rsidSect="009C294D">
      <w:type w:val="continuous"/>
      <w:pgSz w:w="16838" w:h="23811" w:code="8"/>
      <w:pgMar w:top="1417" w:right="1417" w:bottom="1417" w:left="1402" w:header="709" w:footer="485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C4DDDF" w14:textId="77777777" w:rsidR="0095658C" w:rsidRDefault="0095658C" w:rsidP="00EC190A">
      <w:r>
        <w:separator/>
      </w:r>
    </w:p>
  </w:endnote>
  <w:endnote w:type="continuationSeparator" w:id="0">
    <w:p w14:paraId="5DBDADA7" w14:textId="77777777" w:rsidR="0095658C" w:rsidRDefault="0095658C" w:rsidP="00EC1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65"/>
      <w:gridCol w:w="675"/>
      <w:gridCol w:w="4468"/>
    </w:tblGrid>
    <w:tr w:rsidR="00F829CF" w:rsidRPr="00FB334C" w14:paraId="5A3D525B" w14:textId="77777777">
      <w:trPr>
        <w:trHeight w:val="88"/>
      </w:trPr>
      <w:tc>
        <w:tcPr>
          <w:tcW w:w="5065" w:type="dxa"/>
          <w:tcBorders>
            <w:top w:val="single" w:sz="4" w:space="0" w:color="000000"/>
            <w:left w:val="nil"/>
            <w:bottom w:val="nil"/>
            <w:right w:val="nil"/>
          </w:tcBorders>
        </w:tcPr>
        <w:p w14:paraId="75E6B267" w14:textId="77777777" w:rsidR="00F829CF" w:rsidRPr="00FB334C" w:rsidRDefault="00F829CF" w:rsidP="00E64E65">
          <w:pPr>
            <w:pStyle w:val="Pieddepage"/>
            <w:tabs>
              <w:tab w:val="clear" w:pos="4536"/>
              <w:tab w:val="clear" w:pos="9072"/>
              <w:tab w:val="center" w:pos="2497"/>
            </w:tabs>
            <w:jc w:val="both"/>
            <w:rPr>
              <w:sz w:val="16"/>
              <w:szCs w:val="16"/>
            </w:rPr>
          </w:pPr>
          <w:r>
            <w:rPr>
              <w:noProof/>
              <w:sz w:val="16"/>
              <w:szCs w:val="16"/>
            </w:rPr>
            <w:drawing>
              <wp:anchor distT="0" distB="0" distL="114300" distR="114300" simplePos="0" relativeHeight="251655168" behindDoc="0" locked="0" layoutInCell="1" allowOverlap="0" wp14:anchorId="3B8C2D0A" wp14:editId="0BA89CAC">
                <wp:simplePos x="0" y="0"/>
                <wp:positionH relativeFrom="column">
                  <wp:posOffset>2380615</wp:posOffset>
                </wp:positionH>
                <wp:positionV relativeFrom="paragraph">
                  <wp:posOffset>-123190</wp:posOffset>
                </wp:positionV>
                <wp:extent cx="1727835" cy="250190"/>
                <wp:effectExtent l="0" t="0" r="0" b="0"/>
                <wp:wrapNone/>
                <wp:docPr id="19" name="Image 1" descr="logo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7835" cy="25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B334C">
            <w:rPr>
              <w:sz w:val="16"/>
              <w:szCs w:val="16"/>
            </w:rPr>
            <w:tab/>
          </w:r>
        </w:p>
      </w:tc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E571D4B" w14:textId="77777777" w:rsidR="00F829CF" w:rsidRPr="00FB334C" w:rsidRDefault="00F829CF" w:rsidP="00E64E65">
          <w:pPr>
            <w:pStyle w:val="Pieddepage"/>
            <w:tabs>
              <w:tab w:val="clear" w:pos="4536"/>
              <w:tab w:val="clear" w:pos="9072"/>
              <w:tab w:val="center" w:pos="5103"/>
              <w:tab w:val="right" w:pos="10206"/>
            </w:tabs>
            <w:jc w:val="right"/>
            <w:rPr>
              <w:rStyle w:val="Numrodepage"/>
              <w:rFonts w:cs="Calibri"/>
              <w:sz w:val="16"/>
              <w:szCs w:val="16"/>
            </w:rPr>
          </w:pPr>
        </w:p>
      </w:tc>
      <w:tc>
        <w:tcPr>
          <w:tcW w:w="4468" w:type="dxa"/>
          <w:tcBorders>
            <w:top w:val="nil"/>
            <w:left w:val="nil"/>
            <w:right w:val="nil"/>
          </w:tcBorders>
          <w:vAlign w:val="center"/>
        </w:tcPr>
        <w:p w14:paraId="5F0B9418" w14:textId="77777777" w:rsidR="00F829CF" w:rsidRPr="00FB334C" w:rsidRDefault="00F829CF" w:rsidP="00E64E65">
          <w:pPr>
            <w:pStyle w:val="Pieddepage"/>
            <w:tabs>
              <w:tab w:val="clear" w:pos="4536"/>
              <w:tab w:val="clear" w:pos="9072"/>
              <w:tab w:val="center" w:pos="5103"/>
              <w:tab w:val="right" w:pos="10206"/>
            </w:tabs>
            <w:jc w:val="right"/>
            <w:rPr>
              <w:rFonts w:cs="Calibri"/>
              <w:sz w:val="16"/>
              <w:szCs w:val="16"/>
            </w:rPr>
          </w:pPr>
          <w:r w:rsidRPr="00FB334C">
            <w:rPr>
              <w:rStyle w:val="Numrodepage"/>
              <w:rFonts w:cs="Calibri"/>
              <w:sz w:val="16"/>
              <w:szCs w:val="16"/>
            </w:rPr>
            <w:t xml:space="preserve">Page </w:t>
          </w:r>
          <w:r w:rsidRPr="00FB334C">
            <w:rPr>
              <w:rStyle w:val="Numrodepage"/>
              <w:rFonts w:cs="Calibri"/>
              <w:sz w:val="16"/>
              <w:szCs w:val="16"/>
            </w:rPr>
            <w:fldChar w:fldCharType="begin"/>
          </w:r>
          <w:r w:rsidRPr="00FB334C">
            <w:rPr>
              <w:rStyle w:val="Numrodepage"/>
              <w:rFonts w:cs="Calibri"/>
              <w:sz w:val="16"/>
              <w:szCs w:val="16"/>
            </w:rPr>
            <w:instrText xml:space="preserve"> PAGE </w:instrText>
          </w:r>
          <w:r w:rsidRPr="00FB334C">
            <w:rPr>
              <w:rStyle w:val="Numrodepage"/>
              <w:rFonts w:cs="Calibri"/>
              <w:sz w:val="16"/>
              <w:szCs w:val="16"/>
            </w:rPr>
            <w:fldChar w:fldCharType="separate"/>
          </w:r>
          <w:r w:rsidR="002854A9">
            <w:rPr>
              <w:rStyle w:val="Numrodepage"/>
              <w:rFonts w:cs="Calibri"/>
              <w:noProof/>
              <w:sz w:val="16"/>
              <w:szCs w:val="16"/>
            </w:rPr>
            <w:t>3</w:t>
          </w:r>
          <w:r w:rsidRPr="00FB334C">
            <w:rPr>
              <w:rStyle w:val="Numrodepage"/>
              <w:rFonts w:cs="Calibri"/>
              <w:sz w:val="16"/>
              <w:szCs w:val="16"/>
            </w:rPr>
            <w:fldChar w:fldCharType="end"/>
          </w:r>
        </w:p>
      </w:tc>
    </w:tr>
  </w:tbl>
  <w:p w14:paraId="7D8D4DA3" w14:textId="77777777" w:rsidR="00F829CF" w:rsidRDefault="00F829CF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7F0583" w14:textId="77777777" w:rsidR="00636FC9" w:rsidRPr="00C733F4" w:rsidRDefault="006A16C5" w:rsidP="00CD4E7A">
    <w:pPr>
      <w:tabs>
        <w:tab w:val="left" w:pos="1276"/>
      </w:tabs>
      <w:spacing w:line="180" w:lineRule="exact"/>
      <w:jc w:val="right"/>
      <w:rPr>
        <w:rFonts w:ascii="Century Gothic" w:hAnsi="Century Gothic" w:cs="Arial"/>
        <w:sz w:val="20"/>
        <w:szCs w:val="14"/>
        <w:lang w:val="fr-CH"/>
      </w:rPr>
    </w:pPr>
    <w:r w:rsidRPr="00C733F4">
      <w:rPr>
        <w:noProof/>
        <w:sz w:val="36"/>
      </w:rPr>
      <w:drawing>
        <wp:anchor distT="0" distB="0" distL="114300" distR="114300" simplePos="0" relativeHeight="251662336" behindDoc="0" locked="0" layoutInCell="1" allowOverlap="1" wp14:anchorId="61E314F5" wp14:editId="19773AFA">
          <wp:simplePos x="0" y="0"/>
          <wp:positionH relativeFrom="margin">
            <wp:posOffset>-42838</wp:posOffset>
          </wp:positionH>
          <wp:positionV relativeFrom="paragraph">
            <wp:posOffset>-197485</wp:posOffset>
          </wp:positionV>
          <wp:extent cx="1599565" cy="479425"/>
          <wp:effectExtent l="0" t="0" r="635" b="3175"/>
          <wp:wrapNone/>
          <wp:docPr id="21" name="Image 21" descr="informatique_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nformatique_ve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9565" cy="479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36FC9" w:rsidRPr="00C733F4">
      <w:rPr>
        <w:rFonts w:ascii="Century Gothic" w:hAnsi="Century Gothic" w:cs="Arial"/>
        <w:sz w:val="20"/>
        <w:szCs w:val="14"/>
        <w:lang w:val="fr-CH"/>
      </w:rPr>
      <w:t>Av. de la Gare 14, 1450 Sainte-Croix</w:t>
    </w:r>
  </w:p>
  <w:p w14:paraId="1B03629C" w14:textId="77777777" w:rsidR="00636FC9" w:rsidRPr="00C733F4" w:rsidRDefault="002B537D" w:rsidP="00636FC9">
    <w:pPr>
      <w:tabs>
        <w:tab w:val="left" w:pos="1276"/>
      </w:tabs>
      <w:spacing w:line="180" w:lineRule="exact"/>
      <w:jc w:val="right"/>
      <w:rPr>
        <w:rFonts w:ascii="Century Gothic" w:hAnsi="Century Gothic" w:cs="Arial"/>
        <w:sz w:val="20"/>
        <w:szCs w:val="14"/>
      </w:rPr>
    </w:pPr>
    <w:r w:rsidRPr="00C733F4">
      <w:rPr>
        <w:rFonts w:ascii="Century Gothic" w:hAnsi="Century Gothic" w:cs="Arial"/>
        <w:sz w:val="20"/>
        <w:szCs w:val="14"/>
      </w:rPr>
      <w:t>www.cpnv.ch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89E8B1" w14:textId="77777777" w:rsidR="0095658C" w:rsidRDefault="0095658C" w:rsidP="00EC190A">
      <w:r>
        <w:separator/>
      </w:r>
    </w:p>
  </w:footnote>
  <w:footnote w:type="continuationSeparator" w:id="0">
    <w:p w14:paraId="617C843D" w14:textId="77777777" w:rsidR="0095658C" w:rsidRDefault="0095658C" w:rsidP="00EC190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D2FCE1" w14:textId="77777777" w:rsidR="00F829CF" w:rsidRPr="00F7613F" w:rsidRDefault="00F829CF" w:rsidP="00E64E65">
    <w:pPr>
      <w:pStyle w:val="En-tte"/>
      <w:tabs>
        <w:tab w:val="clear" w:pos="9072"/>
        <w:tab w:val="left" w:pos="7035"/>
        <w:tab w:val="right" w:pos="10206"/>
      </w:tabs>
      <w:jc w:val="center"/>
      <w:rPr>
        <w:sz w:val="20"/>
        <w:szCs w:val="20"/>
      </w:rPr>
    </w:pPr>
    <w:r>
      <w:rPr>
        <w:rFonts w:cs="Calibri"/>
        <w:b/>
        <w:noProof/>
        <w:color w:val="D10019"/>
        <w:sz w:val="18"/>
        <w:szCs w:val="18"/>
      </w:rPr>
      <w:drawing>
        <wp:anchor distT="0" distB="0" distL="114300" distR="114300" simplePos="0" relativeHeight="251657216" behindDoc="0" locked="0" layoutInCell="1" allowOverlap="1" wp14:anchorId="67DA65D7" wp14:editId="4081DB99">
          <wp:simplePos x="0" y="0"/>
          <wp:positionH relativeFrom="column">
            <wp:posOffset>6315710</wp:posOffset>
          </wp:positionH>
          <wp:positionV relativeFrom="paragraph">
            <wp:posOffset>-34925</wp:posOffset>
          </wp:positionV>
          <wp:extent cx="168910" cy="537845"/>
          <wp:effectExtent l="0" t="0" r="0" b="0"/>
          <wp:wrapNone/>
          <wp:docPr id="17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10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Calibri"/>
        <w:b/>
        <w:noProof/>
        <w:color w:val="D10019"/>
        <w:sz w:val="18"/>
        <w:szCs w:val="18"/>
      </w:rPr>
      <w:drawing>
        <wp:anchor distT="0" distB="0" distL="114300" distR="114300" simplePos="0" relativeHeight="251656192" behindDoc="0" locked="0" layoutInCell="1" allowOverlap="0" wp14:anchorId="50D24509" wp14:editId="2DAF5CE9">
          <wp:simplePos x="0" y="0"/>
          <wp:positionH relativeFrom="column">
            <wp:align>left</wp:align>
          </wp:positionH>
          <wp:positionV relativeFrom="paragraph">
            <wp:posOffset>6985</wp:posOffset>
          </wp:positionV>
          <wp:extent cx="1371600" cy="400050"/>
          <wp:effectExtent l="0" t="0" r="0" b="0"/>
          <wp:wrapNone/>
          <wp:docPr id="18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174DB">
      <w:rPr>
        <w:rFonts w:cs="Calibri"/>
        <w:b/>
        <w:color w:val="D10019"/>
        <w:sz w:val="18"/>
        <w:szCs w:val="18"/>
      </w:rPr>
      <w:t>Techniciens ES</w:t>
    </w:r>
    <w:r w:rsidRPr="00F7613F">
      <w:rPr>
        <w:sz w:val="20"/>
        <w:szCs w:val="20"/>
      </w:rPr>
      <w:t xml:space="preserve"> </w:t>
    </w:r>
    <w:r w:rsidRPr="007174DB">
      <w:rPr>
        <w:b/>
        <w:sz w:val="18"/>
        <w:szCs w:val="18"/>
      </w:rPr>
      <w:t>- Stage en entreprise</w:t>
    </w:r>
  </w:p>
  <w:p w14:paraId="2E3C4C8F" w14:textId="77777777" w:rsidR="00F829CF" w:rsidRDefault="00F829CF" w:rsidP="00E64E65">
    <w:pPr>
      <w:pStyle w:val="En-tte"/>
      <w:tabs>
        <w:tab w:val="clear" w:pos="9072"/>
        <w:tab w:val="right" w:pos="10206"/>
      </w:tabs>
      <w:jc w:val="center"/>
      <w:rPr>
        <w:sz w:val="16"/>
        <w:szCs w:val="16"/>
      </w:rPr>
    </w:pPr>
    <w:r w:rsidRPr="007174DB">
      <w:rPr>
        <w:rFonts w:cs="Calibri"/>
        <w:sz w:val="18"/>
        <w:szCs w:val="18"/>
      </w:rPr>
      <w:t>Filière Informatique - Spécialisation Web</w:t>
    </w:r>
  </w:p>
  <w:p w14:paraId="5A51D780" w14:textId="77777777" w:rsidR="00F829CF" w:rsidRPr="00800359" w:rsidRDefault="00F829CF" w:rsidP="00E64E65">
    <w:pPr>
      <w:pStyle w:val="En-tte"/>
      <w:rPr>
        <w:szCs w:val="16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743F9E" w14:textId="440F8030" w:rsidR="00733CEB" w:rsidRPr="00C733F4" w:rsidRDefault="00721730" w:rsidP="00733CEB">
    <w:pPr>
      <w:pStyle w:val="En-tte"/>
      <w:tabs>
        <w:tab w:val="clear" w:pos="4536"/>
        <w:tab w:val="clear" w:pos="9072"/>
        <w:tab w:val="right" w:pos="10065"/>
      </w:tabs>
      <w:jc w:val="right"/>
      <w:rPr>
        <w:rFonts w:cs="Calibri"/>
        <w:b/>
        <w:color w:val="D10019"/>
        <w:szCs w:val="18"/>
      </w:rPr>
    </w:pPr>
    <w:r w:rsidRPr="00C733F4">
      <w:rPr>
        <w:noProof/>
        <w:sz w:val="36"/>
      </w:rPr>
      <w:drawing>
        <wp:anchor distT="0" distB="0" distL="114300" distR="114300" simplePos="0" relativeHeight="251660288" behindDoc="0" locked="0" layoutInCell="1" allowOverlap="1" wp14:anchorId="5E8F2343" wp14:editId="3448A4B2">
          <wp:simplePos x="0" y="0"/>
          <wp:positionH relativeFrom="margin">
            <wp:align>left</wp:align>
          </wp:positionH>
          <wp:positionV relativeFrom="paragraph">
            <wp:posOffset>6042</wp:posOffset>
          </wp:positionV>
          <wp:extent cx="1774825" cy="284480"/>
          <wp:effectExtent l="0" t="0" r="0" b="1270"/>
          <wp:wrapNone/>
          <wp:docPr id="20" name="Image 20" descr="hfkonferen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fkonferenz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4825" cy="2844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C1C24">
      <w:rPr>
        <w:rFonts w:cs="Calibri"/>
        <w:b/>
        <w:color w:val="D10019"/>
        <w:szCs w:val="18"/>
      </w:rPr>
      <w:t>Bastien Nicoud &amp; Jean-Yves Le</w:t>
    </w:r>
  </w:p>
  <w:p w14:paraId="09B98058" w14:textId="548ACD81" w:rsidR="00F829CF" w:rsidRPr="00C733F4" w:rsidRDefault="00733CEB" w:rsidP="00733CEB">
    <w:pPr>
      <w:pStyle w:val="En-tte"/>
      <w:tabs>
        <w:tab w:val="clear" w:pos="4536"/>
        <w:tab w:val="clear" w:pos="9072"/>
        <w:tab w:val="right" w:pos="10065"/>
      </w:tabs>
      <w:jc w:val="right"/>
      <w:rPr>
        <w:b/>
        <w:szCs w:val="18"/>
      </w:rPr>
    </w:pPr>
    <w:r w:rsidRPr="00C733F4">
      <w:rPr>
        <w:b/>
        <w:szCs w:val="18"/>
      </w:rPr>
      <w:t xml:space="preserve">Technicien-ne-s ES « Développement d’application » </w:t>
    </w:r>
    <w:r w:rsidR="00EE3E59">
      <w:rPr>
        <w:b/>
        <w:szCs w:val="18"/>
      </w:rPr>
      <w:t>- Projet MAW1.1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E4BBB"/>
    <w:multiLevelType w:val="hybridMultilevel"/>
    <w:tmpl w:val="2F1233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903BB6"/>
    <w:multiLevelType w:val="hybridMultilevel"/>
    <w:tmpl w:val="FC222D0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1E5C14"/>
    <w:multiLevelType w:val="hybridMultilevel"/>
    <w:tmpl w:val="7C9AAC0A"/>
    <w:lvl w:ilvl="0" w:tplc="05365FC6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59146B"/>
    <w:multiLevelType w:val="hybridMultilevel"/>
    <w:tmpl w:val="B352DC52"/>
    <w:lvl w:ilvl="0" w:tplc="05365FC6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0BB"/>
    <w:rsid w:val="00005328"/>
    <w:rsid w:val="00024492"/>
    <w:rsid w:val="00030FDE"/>
    <w:rsid w:val="00031597"/>
    <w:rsid w:val="0003195B"/>
    <w:rsid w:val="00035E1E"/>
    <w:rsid w:val="0003753F"/>
    <w:rsid w:val="00043CB0"/>
    <w:rsid w:val="000641A2"/>
    <w:rsid w:val="000677B9"/>
    <w:rsid w:val="00074B8F"/>
    <w:rsid w:val="00083560"/>
    <w:rsid w:val="000A3766"/>
    <w:rsid w:val="000B01F8"/>
    <w:rsid w:val="000B0C8E"/>
    <w:rsid w:val="000C532E"/>
    <w:rsid w:val="000D132C"/>
    <w:rsid w:val="000D550E"/>
    <w:rsid w:val="000D71BE"/>
    <w:rsid w:val="000E1DF4"/>
    <w:rsid w:val="000F72C3"/>
    <w:rsid w:val="00104AA8"/>
    <w:rsid w:val="00104E72"/>
    <w:rsid w:val="001270DE"/>
    <w:rsid w:val="00127687"/>
    <w:rsid w:val="00142DA4"/>
    <w:rsid w:val="0014509A"/>
    <w:rsid w:val="00175626"/>
    <w:rsid w:val="00177658"/>
    <w:rsid w:val="001964A7"/>
    <w:rsid w:val="001A43C5"/>
    <w:rsid w:val="001A5B30"/>
    <w:rsid w:val="001A6B40"/>
    <w:rsid w:val="001B0661"/>
    <w:rsid w:val="001B2A65"/>
    <w:rsid w:val="001B478A"/>
    <w:rsid w:val="001C4BF6"/>
    <w:rsid w:val="001D4905"/>
    <w:rsid w:val="001D5CEC"/>
    <w:rsid w:val="001E4672"/>
    <w:rsid w:val="001E74F8"/>
    <w:rsid w:val="001E795A"/>
    <w:rsid w:val="001F3678"/>
    <w:rsid w:val="001F4B56"/>
    <w:rsid w:val="00230F29"/>
    <w:rsid w:val="0023124F"/>
    <w:rsid w:val="00233D48"/>
    <w:rsid w:val="002476A2"/>
    <w:rsid w:val="00252490"/>
    <w:rsid w:val="00255075"/>
    <w:rsid w:val="00272799"/>
    <w:rsid w:val="00272D6A"/>
    <w:rsid w:val="002854A9"/>
    <w:rsid w:val="0029252F"/>
    <w:rsid w:val="0029382A"/>
    <w:rsid w:val="00296755"/>
    <w:rsid w:val="002A6E1D"/>
    <w:rsid w:val="002B494E"/>
    <w:rsid w:val="002B537D"/>
    <w:rsid w:val="002C1A2C"/>
    <w:rsid w:val="002C1C24"/>
    <w:rsid w:val="002D567B"/>
    <w:rsid w:val="002F1BD4"/>
    <w:rsid w:val="00301699"/>
    <w:rsid w:val="00303E95"/>
    <w:rsid w:val="00313F90"/>
    <w:rsid w:val="00313FD0"/>
    <w:rsid w:val="00314CDA"/>
    <w:rsid w:val="0031758F"/>
    <w:rsid w:val="0031778B"/>
    <w:rsid w:val="00320112"/>
    <w:rsid w:val="003253FF"/>
    <w:rsid w:val="003315B6"/>
    <w:rsid w:val="00345087"/>
    <w:rsid w:val="00346614"/>
    <w:rsid w:val="00351931"/>
    <w:rsid w:val="003523D1"/>
    <w:rsid w:val="00370C66"/>
    <w:rsid w:val="003876C3"/>
    <w:rsid w:val="0039776C"/>
    <w:rsid w:val="003A0E3F"/>
    <w:rsid w:val="003A1F9E"/>
    <w:rsid w:val="003B3A27"/>
    <w:rsid w:val="003B5858"/>
    <w:rsid w:val="003C2B40"/>
    <w:rsid w:val="003F25FF"/>
    <w:rsid w:val="003F79EA"/>
    <w:rsid w:val="00404B7F"/>
    <w:rsid w:val="004114B2"/>
    <w:rsid w:val="004224FA"/>
    <w:rsid w:val="0042502D"/>
    <w:rsid w:val="00442C80"/>
    <w:rsid w:val="004459B2"/>
    <w:rsid w:val="00462D31"/>
    <w:rsid w:val="0048129D"/>
    <w:rsid w:val="004812D9"/>
    <w:rsid w:val="004817E8"/>
    <w:rsid w:val="004818E4"/>
    <w:rsid w:val="00485343"/>
    <w:rsid w:val="004A0DD7"/>
    <w:rsid w:val="004A555D"/>
    <w:rsid w:val="004A6E56"/>
    <w:rsid w:val="004A6F24"/>
    <w:rsid w:val="004B0898"/>
    <w:rsid w:val="004B45DD"/>
    <w:rsid w:val="004B61F9"/>
    <w:rsid w:val="004C15EE"/>
    <w:rsid w:val="004C68F3"/>
    <w:rsid w:val="004E1011"/>
    <w:rsid w:val="004E1C7C"/>
    <w:rsid w:val="004E2510"/>
    <w:rsid w:val="004E4D17"/>
    <w:rsid w:val="004E55F8"/>
    <w:rsid w:val="0050665B"/>
    <w:rsid w:val="00527626"/>
    <w:rsid w:val="00541F6E"/>
    <w:rsid w:val="005434BE"/>
    <w:rsid w:val="005560E6"/>
    <w:rsid w:val="005711AE"/>
    <w:rsid w:val="00573383"/>
    <w:rsid w:val="00573712"/>
    <w:rsid w:val="00575C8F"/>
    <w:rsid w:val="00576BB5"/>
    <w:rsid w:val="005776E8"/>
    <w:rsid w:val="00580157"/>
    <w:rsid w:val="00592520"/>
    <w:rsid w:val="005A5999"/>
    <w:rsid w:val="005A7B73"/>
    <w:rsid w:val="005B475C"/>
    <w:rsid w:val="005D69EF"/>
    <w:rsid w:val="005D7F3E"/>
    <w:rsid w:val="005F0090"/>
    <w:rsid w:val="005F149B"/>
    <w:rsid w:val="005F30A6"/>
    <w:rsid w:val="005F4B70"/>
    <w:rsid w:val="005F6C31"/>
    <w:rsid w:val="005F6F93"/>
    <w:rsid w:val="006003B2"/>
    <w:rsid w:val="0060641F"/>
    <w:rsid w:val="00636FC9"/>
    <w:rsid w:val="006443AA"/>
    <w:rsid w:val="00650FA0"/>
    <w:rsid w:val="00662B45"/>
    <w:rsid w:val="00676873"/>
    <w:rsid w:val="00683ED6"/>
    <w:rsid w:val="0068593F"/>
    <w:rsid w:val="006862EA"/>
    <w:rsid w:val="006972C6"/>
    <w:rsid w:val="00697AFD"/>
    <w:rsid w:val="006A16C5"/>
    <w:rsid w:val="006A33AA"/>
    <w:rsid w:val="006A425E"/>
    <w:rsid w:val="006C57FE"/>
    <w:rsid w:val="006D6886"/>
    <w:rsid w:val="006D7AFB"/>
    <w:rsid w:val="006F1BC9"/>
    <w:rsid w:val="00704F63"/>
    <w:rsid w:val="007076CC"/>
    <w:rsid w:val="00721730"/>
    <w:rsid w:val="00733CEB"/>
    <w:rsid w:val="00747E80"/>
    <w:rsid w:val="0077053A"/>
    <w:rsid w:val="00774804"/>
    <w:rsid w:val="00781A92"/>
    <w:rsid w:val="00793F4F"/>
    <w:rsid w:val="0079502E"/>
    <w:rsid w:val="007A1008"/>
    <w:rsid w:val="007B1173"/>
    <w:rsid w:val="007E1680"/>
    <w:rsid w:val="00806EF6"/>
    <w:rsid w:val="00817659"/>
    <w:rsid w:val="0082321D"/>
    <w:rsid w:val="00824015"/>
    <w:rsid w:val="008340D7"/>
    <w:rsid w:val="00837CBC"/>
    <w:rsid w:val="00840FA1"/>
    <w:rsid w:val="008440FF"/>
    <w:rsid w:val="008607C1"/>
    <w:rsid w:val="0088607A"/>
    <w:rsid w:val="00887CAD"/>
    <w:rsid w:val="00887E38"/>
    <w:rsid w:val="008A1E99"/>
    <w:rsid w:val="008B50E2"/>
    <w:rsid w:val="008B6455"/>
    <w:rsid w:val="008C3C85"/>
    <w:rsid w:val="008C3CEC"/>
    <w:rsid w:val="008E5D23"/>
    <w:rsid w:val="008E687D"/>
    <w:rsid w:val="008F3C48"/>
    <w:rsid w:val="00902D65"/>
    <w:rsid w:val="009106C2"/>
    <w:rsid w:val="0092389E"/>
    <w:rsid w:val="00926813"/>
    <w:rsid w:val="009322FB"/>
    <w:rsid w:val="009357DB"/>
    <w:rsid w:val="00944189"/>
    <w:rsid w:val="00947D2A"/>
    <w:rsid w:val="009517F9"/>
    <w:rsid w:val="0095658C"/>
    <w:rsid w:val="009632C8"/>
    <w:rsid w:val="00963F0C"/>
    <w:rsid w:val="009660BB"/>
    <w:rsid w:val="00986D44"/>
    <w:rsid w:val="009875F0"/>
    <w:rsid w:val="009B5C81"/>
    <w:rsid w:val="009C294D"/>
    <w:rsid w:val="009D0819"/>
    <w:rsid w:val="009E4BBE"/>
    <w:rsid w:val="009F0330"/>
    <w:rsid w:val="009F0DAE"/>
    <w:rsid w:val="009F4622"/>
    <w:rsid w:val="00A06204"/>
    <w:rsid w:val="00A077AE"/>
    <w:rsid w:val="00A23C94"/>
    <w:rsid w:val="00A24751"/>
    <w:rsid w:val="00A2699F"/>
    <w:rsid w:val="00A26B49"/>
    <w:rsid w:val="00A352B7"/>
    <w:rsid w:val="00A357A8"/>
    <w:rsid w:val="00A36249"/>
    <w:rsid w:val="00A4581F"/>
    <w:rsid w:val="00A474E3"/>
    <w:rsid w:val="00A60333"/>
    <w:rsid w:val="00A60B70"/>
    <w:rsid w:val="00A727D0"/>
    <w:rsid w:val="00A7597F"/>
    <w:rsid w:val="00A83CDA"/>
    <w:rsid w:val="00AA1830"/>
    <w:rsid w:val="00AA18D3"/>
    <w:rsid w:val="00AA1F3A"/>
    <w:rsid w:val="00AA7C3A"/>
    <w:rsid w:val="00AC137D"/>
    <w:rsid w:val="00AC3794"/>
    <w:rsid w:val="00AC72C4"/>
    <w:rsid w:val="00AD01B4"/>
    <w:rsid w:val="00AD6606"/>
    <w:rsid w:val="00AD6C89"/>
    <w:rsid w:val="00AE1725"/>
    <w:rsid w:val="00AE5EE3"/>
    <w:rsid w:val="00AF2738"/>
    <w:rsid w:val="00B01785"/>
    <w:rsid w:val="00B01E39"/>
    <w:rsid w:val="00B1109D"/>
    <w:rsid w:val="00B11D28"/>
    <w:rsid w:val="00B13DB4"/>
    <w:rsid w:val="00B30AA6"/>
    <w:rsid w:val="00B34503"/>
    <w:rsid w:val="00B35525"/>
    <w:rsid w:val="00B45DF9"/>
    <w:rsid w:val="00B5344E"/>
    <w:rsid w:val="00B53D9E"/>
    <w:rsid w:val="00B61000"/>
    <w:rsid w:val="00B7206A"/>
    <w:rsid w:val="00B72B7E"/>
    <w:rsid w:val="00B862B4"/>
    <w:rsid w:val="00B87319"/>
    <w:rsid w:val="00BB38A0"/>
    <w:rsid w:val="00BB4B8E"/>
    <w:rsid w:val="00BD77D4"/>
    <w:rsid w:val="00BE6777"/>
    <w:rsid w:val="00BF43A7"/>
    <w:rsid w:val="00C163E1"/>
    <w:rsid w:val="00C179CA"/>
    <w:rsid w:val="00C306D6"/>
    <w:rsid w:val="00C321D6"/>
    <w:rsid w:val="00C40640"/>
    <w:rsid w:val="00C40772"/>
    <w:rsid w:val="00C46D01"/>
    <w:rsid w:val="00C47C97"/>
    <w:rsid w:val="00C52979"/>
    <w:rsid w:val="00C5498C"/>
    <w:rsid w:val="00C64F0A"/>
    <w:rsid w:val="00C6577F"/>
    <w:rsid w:val="00C675A5"/>
    <w:rsid w:val="00C733F4"/>
    <w:rsid w:val="00C75460"/>
    <w:rsid w:val="00C90E9B"/>
    <w:rsid w:val="00C92FFA"/>
    <w:rsid w:val="00CC037C"/>
    <w:rsid w:val="00CC44B4"/>
    <w:rsid w:val="00CD3ECE"/>
    <w:rsid w:val="00CD429A"/>
    <w:rsid w:val="00CD4E7A"/>
    <w:rsid w:val="00CE2502"/>
    <w:rsid w:val="00CF058D"/>
    <w:rsid w:val="00CF0957"/>
    <w:rsid w:val="00CF301A"/>
    <w:rsid w:val="00CF3492"/>
    <w:rsid w:val="00CF415C"/>
    <w:rsid w:val="00CF4601"/>
    <w:rsid w:val="00D00C6A"/>
    <w:rsid w:val="00D0127A"/>
    <w:rsid w:val="00D036DA"/>
    <w:rsid w:val="00D05529"/>
    <w:rsid w:val="00D126F1"/>
    <w:rsid w:val="00D130C3"/>
    <w:rsid w:val="00D27599"/>
    <w:rsid w:val="00D4692B"/>
    <w:rsid w:val="00D47774"/>
    <w:rsid w:val="00D503F9"/>
    <w:rsid w:val="00D63328"/>
    <w:rsid w:val="00D64A8D"/>
    <w:rsid w:val="00D67345"/>
    <w:rsid w:val="00D709E7"/>
    <w:rsid w:val="00D816C0"/>
    <w:rsid w:val="00D9675F"/>
    <w:rsid w:val="00DA7461"/>
    <w:rsid w:val="00DB767F"/>
    <w:rsid w:val="00DC66A8"/>
    <w:rsid w:val="00DD2381"/>
    <w:rsid w:val="00DE43E0"/>
    <w:rsid w:val="00DE4729"/>
    <w:rsid w:val="00DE6B46"/>
    <w:rsid w:val="00DF0039"/>
    <w:rsid w:val="00E144B7"/>
    <w:rsid w:val="00E17FE0"/>
    <w:rsid w:val="00E23A23"/>
    <w:rsid w:val="00E367B6"/>
    <w:rsid w:val="00E40491"/>
    <w:rsid w:val="00E54F0A"/>
    <w:rsid w:val="00E64E65"/>
    <w:rsid w:val="00E70779"/>
    <w:rsid w:val="00E86600"/>
    <w:rsid w:val="00EB1261"/>
    <w:rsid w:val="00EB1A11"/>
    <w:rsid w:val="00EC190A"/>
    <w:rsid w:val="00EE3E59"/>
    <w:rsid w:val="00EE7DB1"/>
    <w:rsid w:val="00EF6E77"/>
    <w:rsid w:val="00F04FD8"/>
    <w:rsid w:val="00F07B48"/>
    <w:rsid w:val="00F14D0D"/>
    <w:rsid w:val="00F25292"/>
    <w:rsid w:val="00F32C63"/>
    <w:rsid w:val="00F353F7"/>
    <w:rsid w:val="00F41331"/>
    <w:rsid w:val="00F473A3"/>
    <w:rsid w:val="00F52FA9"/>
    <w:rsid w:val="00F537D8"/>
    <w:rsid w:val="00F56532"/>
    <w:rsid w:val="00F619DA"/>
    <w:rsid w:val="00F71037"/>
    <w:rsid w:val="00F7312C"/>
    <w:rsid w:val="00F75BF7"/>
    <w:rsid w:val="00F827FC"/>
    <w:rsid w:val="00F829CF"/>
    <w:rsid w:val="00F831FB"/>
    <w:rsid w:val="00F85C9E"/>
    <w:rsid w:val="00FA067A"/>
    <w:rsid w:val="00FA4B92"/>
    <w:rsid w:val="00FC3172"/>
    <w:rsid w:val="00FC4ABC"/>
    <w:rsid w:val="00FC69AD"/>
    <w:rsid w:val="00FC6D2B"/>
    <w:rsid w:val="00FD3A80"/>
    <w:rsid w:val="00FD6002"/>
    <w:rsid w:val="00FE53EE"/>
    <w:rsid w:val="00FF46D1"/>
    <w:rsid w:val="00FF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DCBC8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F2738"/>
    <w:pPr>
      <w:spacing w:line="276" w:lineRule="auto"/>
    </w:pPr>
    <w:rPr>
      <w:rFonts w:ascii="Calibri" w:hAnsi="Calibri"/>
      <w:sz w:val="24"/>
      <w:szCs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F827FC"/>
    <w:pPr>
      <w:keepNext/>
      <w:spacing w:before="120" w:after="120"/>
      <w:ind w:left="454"/>
      <w:jc w:val="center"/>
      <w:outlineLvl w:val="0"/>
    </w:pPr>
    <w:rPr>
      <w:rFonts w:asciiTheme="minorHAnsi" w:hAnsiTheme="minorHAnsi"/>
      <w:b/>
      <w:smallCaps/>
      <w:kern w:val="28"/>
      <w:sz w:val="40"/>
      <w:szCs w:val="20"/>
    </w:rPr>
  </w:style>
  <w:style w:type="paragraph" w:styleId="Titre2">
    <w:name w:val="heading 2"/>
    <w:basedOn w:val="Normal"/>
    <w:next w:val="Normal"/>
    <w:link w:val="Titre2Car"/>
    <w:qFormat/>
    <w:rsid w:val="004114B2"/>
    <w:pPr>
      <w:keepNext/>
      <w:pBdr>
        <w:bottom w:val="single" w:sz="4" w:space="1" w:color="auto"/>
      </w:pBdr>
      <w:spacing w:before="240" w:after="120"/>
      <w:jc w:val="both"/>
      <w:outlineLvl w:val="1"/>
    </w:pPr>
    <w:rPr>
      <w:rFonts w:asciiTheme="minorHAnsi" w:hAnsiTheme="minorHAnsi"/>
      <w:b/>
      <w:szCs w:val="20"/>
    </w:rPr>
  </w:style>
  <w:style w:type="paragraph" w:styleId="Titre3">
    <w:name w:val="heading 3"/>
    <w:basedOn w:val="Titre2"/>
    <w:next w:val="Normal"/>
    <w:link w:val="Titre3Car"/>
    <w:qFormat/>
    <w:rsid w:val="00255075"/>
    <w:pPr>
      <w:pBdr>
        <w:bottom w:val="none" w:sz="0" w:space="0" w:color="auto"/>
      </w:pBdr>
      <w:spacing w:before="120" w:after="60"/>
      <w:outlineLvl w:val="2"/>
    </w:pPr>
  </w:style>
  <w:style w:type="paragraph" w:styleId="Titre4">
    <w:name w:val="heading 4"/>
    <w:basedOn w:val="Normal"/>
    <w:next w:val="Normal"/>
    <w:link w:val="Titre4Car"/>
    <w:qFormat/>
    <w:rsid w:val="00774804"/>
    <w:pPr>
      <w:keepNext/>
      <w:framePr w:hSpace="141" w:wrap="around" w:vAnchor="page" w:hAnchor="margin" w:y="2345"/>
      <w:jc w:val="center"/>
      <w:outlineLvl w:val="3"/>
    </w:pPr>
    <w:rPr>
      <w:rFonts w:ascii="Arial Black" w:hAnsi="Arial Black"/>
      <w:sz w:val="72"/>
      <w:szCs w:val="20"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827FC"/>
    <w:rPr>
      <w:rFonts w:asciiTheme="minorHAnsi" w:hAnsiTheme="minorHAnsi"/>
      <w:b/>
      <w:smallCaps/>
      <w:kern w:val="28"/>
      <w:sz w:val="40"/>
      <w:lang w:val="fr-FR" w:eastAsia="fr-FR"/>
    </w:rPr>
  </w:style>
  <w:style w:type="character" w:customStyle="1" w:styleId="Titre2Car">
    <w:name w:val="Titre 2 Car"/>
    <w:basedOn w:val="Policepardfaut"/>
    <w:link w:val="Titre2"/>
    <w:rsid w:val="004114B2"/>
    <w:rPr>
      <w:rFonts w:asciiTheme="minorHAnsi" w:hAnsiTheme="minorHAnsi"/>
      <w:b/>
      <w:sz w:val="24"/>
      <w:lang w:val="fr-FR" w:eastAsia="fr-FR"/>
    </w:rPr>
  </w:style>
  <w:style w:type="character" w:customStyle="1" w:styleId="Titre3Car">
    <w:name w:val="Titre 3 Car"/>
    <w:basedOn w:val="Policepardfaut"/>
    <w:link w:val="Titre3"/>
    <w:rsid w:val="00255075"/>
    <w:rPr>
      <w:rFonts w:asciiTheme="minorHAnsi" w:hAnsiTheme="minorHAnsi"/>
      <w:b/>
      <w:sz w:val="24"/>
      <w:lang w:val="fr-FR" w:eastAsia="fr-FR"/>
    </w:rPr>
  </w:style>
  <w:style w:type="character" w:customStyle="1" w:styleId="Titre4Car">
    <w:name w:val="Titre 4 Car"/>
    <w:basedOn w:val="Policepardfaut"/>
    <w:link w:val="Titre4"/>
    <w:rsid w:val="00774804"/>
    <w:rPr>
      <w:rFonts w:ascii="Arial Black" w:hAnsi="Arial Black"/>
      <w:sz w:val="72"/>
      <w:lang w:val="en-GB" w:eastAsia="fr-FR"/>
    </w:rPr>
  </w:style>
  <w:style w:type="paragraph" w:styleId="En-tte">
    <w:name w:val="header"/>
    <w:basedOn w:val="Normal"/>
    <w:link w:val="En-tteCar"/>
    <w:rsid w:val="00F07B4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F07B48"/>
    <w:rPr>
      <w:rFonts w:ascii="Calibri" w:hAnsi="Calibri"/>
      <w:sz w:val="24"/>
      <w:szCs w:val="24"/>
      <w:lang w:val="fr-FR" w:eastAsia="fr-FR"/>
    </w:rPr>
  </w:style>
  <w:style w:type="paragraph" w:styleId="Pieddepage">
    <w:name w:val="footer"/>
    <w:basedOn w:val="Normal"/>
    <w:link w:val="PieddepageCar"/>
    <w:rsid w:val="00F07B4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F07B48"/>
    <w:rPr>
      <w:rFonts w:ascii="Calibri" w:hAnsi="Calibri"/>
      <w:sz w:val="24"/>
      <w:szCs w:val="24"/>
      <w:lang w:val="fr-FR" w:eastAsia="fr-FR"/>
    </w:rPr>
  </w:style>
  <w:style w:type="character" w:styleId="Numrodepage">
    <w:name w:val="page number"/>
    <w:basedOn w:val="Policepardfaut"/>
    <w:rsid w:val="00F07B48"/>
  </w:style>
  <w:style w:type="paragraph" w:styleId="Pardeliste">
    <w:name w:val="List Paragraph"/>
    <w:basedOn w:val="Normal"/>
    <w:uiPriority w:val="34"/>
    <w:qFormat/>
    <w:rsid w:val="00B1109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36FC9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862EA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862EA"/>
    <w:rPr>
      <w:rFonts w:ascii="Segoe UI" w:hAnsi="Segoe UI" w:cs="Segoe UI"/>
      <w:sz w:val="18"/>
      <w:szCs w:val="18"/>
      <w:lang w:val="fr-FR" w:eastAsia="fr-FR"/>
    </w:rPr>
  </w:style>
  <w:style w:type="character" w:styleId="Lienhypertextevisit">
    <w:name w:val="FollowedHyperlink"/>
    <w:basedOn w:val="Policepardfaut"/>
    <w:uiPriority w:val="99"/>
    <w:semiHidden/>
    <w:unhideWhenUsed/>
    <w:rsid w:val="001964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4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hyperlink" Target="https://electronjs.org/" TargetMode="External"/><Relationship Id="rId21" Type="http://schemas.openxmlformats.org/officeDocument/2006/relationships/hyperlink" Target="https://electronjs.org/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s://github.com/bastiennicoud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s://vuejs.org/" TargetMode="External"/><Relationship Id="rId16" Type="http://schemas.openxmlformats.org/officeDocument/2006/relationships/hyperlink" Target="https://vuejs.org/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element.eleme.io/" TargetMode="External"/><Relationship Id="rId19" Type="http://schemas.openxmlformats.org/officeDocument/2006/relationships/hyperlink" Target="http://element.eleme.io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http://www.konferenz-hf.ch/templates/konferenzhf/images/Logos/logo_fr.gi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Volumes/Jy%20Si-t1a/MAW1.1/1pager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70F21-961A-024E-8B9B-4056DB1A7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1pager.dotx</Template>
  <TotalTime>11</TotalTime>
  <Pages>1</Pages>
  <Words>245</Words>
  <Characters>1350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1592</CharactersWithSpaces>
  <SharedDoc>false</SharedDoc>
  <HLinks>
    <vt:vector size="6" baseType="variant">
      <vt:variant>
        <vt:i4>6094958</vt:i4>
      </vt:variant>
      <vt:variant>
        <vt:i4>-1</vt:i4>
      </vt:variant>
      <vt:variant>
        <vt:i4>2060</vt:i4>
      </vt:variant>
      <vt:variant>
        <vt:i4>1</vt:i4>
      </vt:variant>
      <vt:variant>
        <vt:lpwstr>http://www.konferenz-hf.ch/templates/konferenzhf/images/Logos/logo_fr.gif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Jean-Yves</dc:creator>
  <cp:keywords/>
  <cp:lastModifiedBy>NICOUD Bastien</cp:lastModifiedBy>
  <cp:revision>13</cp:revision>
  <cp:lastPrinted>2017-12-19T15:19:00Z</cp:lastPrinted>
  <dcterms:created xsi:type="dcterms:W3CDTF">2017-12-19T15:03:00Z</dcterms:created>
  <dcterms:modified xsi:type="dcterms:W3CDTF">2017-12-19T15:21:00Z</dcterms:modified>
</cp:coreProperties>
</file>